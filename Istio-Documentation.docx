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255434">
      <w:pPr>
        <w:pStyle w:val="Title"/>
      </w:pPr>
      <w:r>
        <w:t>Istio</w:t>
      </w:r>
    </w:p>
    <w:p w:rsidR="00771F16" w:rsidRDefault="00255434">
      <w:pPr>
        <w:pStyle w:val="Heading1"/>
      </w:pPr>
      <w:r>
        <w:t>Overview</w:t>
      </w:r>
    </w:p>
    <w:p w:rsidR="00255434" w:rsidRDefault="00255434" w:rsidP="00255434"/>
    <w:p w:rsidR="00255434" w:rsidRDefault="00255434" w:rsidP="00255434">
      <w:r w:rsidRPr="00255434">
        <w:rPr>
          <w:b/>
        </w:rPr>
        <w:t>Service Mesh</w:t>
      </w:r>
      <w:r>
        <w:t xml:space="preserve"> - </w:t>
      </w:r>
      <w:r w:rsidRPr="00255434">
        <w:t xml:space="preserve">A service mesh is a configurable infrastructure layer for a microservices application. </w:t>
      </w:r>
    </w:p>
    <w:p w:rsidR="00255434" w:rsidRDefault="00255434" w:rsidP="00255434">
      <w:r w:rsidRPr="00255434">
        <w:t xml:space="preserve">It makes communication between service instances flexible, reliable, and fast. </w:t>
      </w:r>
    </w:p>
    <w:p w:rsidR="00255434" w:rsidRDefault="00255434" w:rsidP="00255434">
      <w:r w:rsidRPr="00255434">
        <w:t xml:space="preserve">The mesh provides </w:t>
      </w:r>
      <w:r>
        <w:t xml:space="preserve">features such as - </w:t>
      </w:r>
      <w:r w:rsidRPr="00255434">
        <w:t>service discovery, load balancing, encryption, authentication and authorization, support for the circuit breaker</w:t>
      </w:r>
      <w:r>
        <w:t xml:space="preserve"> pattern etc.</w:t>
      </w:r>
    </w:p>
    <w:p w:rsidR="00C82881" w:rsidRDefault="00C82881" w:rsidP="00255434"/>
    <w:p w:rsidR="00255434" w:rsidRPr="00255434" w:rsidRDefault="00255434" w:rsidP="00255434">
      <w:pPr>
        <w:rPr>
          <w:b/>
        </w:rPr>
      </w:pPr>
      <w:r w:rsidRPr="00255434">
        <w:rPr>
          <w:b/>
        </w:rPr>
        <w:t>How does Service Mesh Work?</w:t>
      </w:r>
    </w:p>
    <w:p w:rsidR="00255434" w:rsidRDefault="00255434" w:rsidP="00255434">
      <w:r>
        <w:t>A</w:t>
      </w:r>
      <w:r w:rsidRPr="00255434">
        <w:t xml:space="preserve"> service mesh is usually implemented by providing a proxy instance, called a sidecar, for each service instance. </w:t>
      </w:r>
    </w:p>
    <w:p w:rsidR="00255434" w:rsidRDefault="00255434" w:rsidP="00255434">
      <w:r w:rsidRPr="00255434">
        <w:t>Sidecars handle inter</w:t>
      </w:r>
      <w:r w:rsidRPr="00255434">
        <w:rPr>
          <w:rFonts w:ascii="Cambria Math" w:hAnsi="Cambria Math" w:cs="Cambria Math"/>
        </w:rPr>
        <w:t>‑</w:t>
      </w:r>
      <w:r w:rsidRPr="00255434">
        <w:t>service communications, monitoring, security</w:t>
      </w:r>
      <w:r w:rsidRPr="00255434">
        <w:rPr>
          <w:rFonts w:ascii="Cambria Math" w:hAnsi="Cambria Math" w:cs="Cambria Math"/>
        </w:rPr>
        <w:t>‑</w:t>
      </w:r>
      <w:r w:rsidRPr="00255434">
        <w:t xml:space="preserve">related concerns </w:t>
      </w:r>
      <w:r w:rsidRPr="00255434">
        <w:rPr>
          <w:rFonts w:ascii="Candara" w:hAnsi="Candara" w:cs="Candara"/>
        </w:rPr>
        <w:t>–</w:t>
      </w:r>
      <w:r w:rsidRPr="00255434">
        <w:t xml:space="preserve"> anything that can be abstracted away from the individual services. </w:t>
      </w:r>
    </w:p>
    <w:p w:rsidR="00255434" w:rsidRDefault="00255434" w:rsidP="00255434">
      <w:r w:rsidRPr="00255434">
        <w:t>This way, developers can handle development, support, and maintenance for the application code in the services; operations can maintain the service mesh and run the app.</w:t>
      </w:r>
    </w:p>
    <w:p w:rsidR="00255434" w:rsidRDefault="00255434" w:rsidP="00255434"/>
    <w:p w:rsidR="00255434" w:rsidRDefault="00255434" w:rsidP="00255434">
      <w:r w:rsidRPr="00255434">
        <w:rPr>
          <w:b/>
        </w:rPr>
        <w:t>Istio</w:t>
      </w:r>
      <w:r>
        <w:t xml:space="preserve"> –</w:t>
      </w:r>
    </w:p>
    <w:p w:rsidR="00255434" w:rsidRDefault="00255434" w:rsidP="00255434">
      <w:r>
        <w:t xml:space="preserve">Istio is a Service Mesh </w:t>
      </w:r>
      <w:r w:rsidRPr="00255434">
        <w:t xml:space="preserve">that layers transparently onto existing distributed applications. </w:t>
      </w:r>
    </w:p>
    <w:p w:rsidR="00255434" w:rsidRDefault="00255434" w:rsidP="00255434">
      <w:r>
        <w:t xml:space="preserve">Istio makes it easy to create a network of deployed services with load balancing, service-to-service authentication, monitoring, and more, without any changes in service code. </w:t>
      </w:r>
    </w:p>
    <w:p w:rsidR="00255434" w:rsidRDefault="00255434" w:rsidP="00255434">
      <w:r>
        <w:t>You add Istio support to services by deploying a special sidecar proxy throughout your environment that intercepts all network communication between microservices.</w:t>
      </w:r>
    </w:p>
    <w:p w:rsidR="00255434" w:rsidRDefault="00255434" w:rsidP="00255434">
      <w:r>
        <w:t>Istio allows the user to then configure and manage Istio using its control plane functionality.</w:t>
      </w:r>
    </w:p>
    <w:p w:rsidR="00255434" w:rsidRDefault="00255434" w:rsidP="00255434">
      <w:pPr>
        <w:rPr>
          <w:b/>
        </w:rPr>
      </w:pPr>
    </w:p>
    <w:p w:rsidR="00255434" w:rsidRPr="00255434" w:rsidRDefault="00255434" w:rsidP="00255434">
      <w:pPr>
        <w:rPr>
          <w:b/>
        </w:rPr>
      </w:pPr>
      <w:r w:rsidRPr="00255434">
        <w:rPr>
          <w:b/>
        </w:rPr>
        <w:t>What are the Istio Components?</w:t>
      </w:r>
    </w:p>
    <w:p w:rsidR="00255434" w:rsidRDefault="00255434" w:rsidP="00255434">
      <w:r>
        <w:t xml:space="preserve">Istio has 5 major components that allow the user to configure and utilize its features. There are additional service that can be enabled and utilized. </w:t>
      </w:r>
    </w:p>
    <w:p w:rsidR="00255434" w:rsidRDefault="00255434" w:rsidP="00255434">
      <w:pPr>
        <w:rPr>
          <w:noProof/>
          <w:lang w:eastAsia="en-US"/>
        </w:rPr>
      </w:pPr>
    </w:p>
    <w:p w:rsidR="00255434" w:rsidRDefault="00255434" w:rsidP="00255434">
      <w:pPr>
        <w:rPr>
          <w:noProof/>
          <w:lang w:eastAsia="en-US"/>
        </w:rPr>
      </w:pPr>
    </w:p>
    <w:p w:rsidR="00255434" w:rsidRDefault="00255434" w:rsidP="00255434"/>
    <w:p w:rsidR="00255434" w:rsidRDefault="00A97C0A" w:rsidP="00255434">
      <w:r w:rsidRPr="00255434"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976163</wp:posOffset>
            </wp:positionH>
            <wp:positionV relativeFrom="paragraph">
              <wp:posOffset>-609</wp:posOffset>
            </wp:positionV>
            <wp:extent cx="4721225" cy="3321685"/>
            <wp:effectExtent l="0" t="0" r="3175" b="0"/>
            <wp:wrapTopAndBottom/>
            <wp:docPr id="4" name="Picture 4" descr="C:\Users\jogasa8.USWIN\Downloads\Istio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gasa8.USWIN\Downloads\Istio-A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4" t="5253" r="25938" b="6830"/>
                    <a:stretch/>
                  </pic:blipFill>
                  <pic:spPr bwMode="auto">
                    <a:xfrm>
                      <a:off x="0" y="0"/>
                      <a:ext cx="472122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434">
        <w:t>The major components of Istio are -</w:t>
      </w:r>
    </w:p>
    <w:p w:rsidR="00255434" w:rsidRPr="00255434" w:rsidRDefault="00255434" w:rsidP="00255434">
      <w:r w:rsidRPr="00255434">
        <w:rPr>
          <w:b/>
        </w:rPr>
        <w:t>Envoy</w:t>
      </w:r>
      <w:r>
        <w:t xml:space="preserve"> </w:t>
      </w:r>
      <w:r w:rsidRPr="00255434">
        <w:rPr>
          <w:b/>
        </w:rPr>
        <w:t>-</w:t>
      </w:r>
      <w:r>
        <w:t xml:space="preserve"> </w:t>
      </w:r>
      <w:r w:rsidRPr="00255434">
        <w:t xml:space="preserve">Envoy is a high-performance </w:t>
      </w:r>
      <w:r w:rsidRPr="00D72BC1">
        <w:rPr>
          <w:b/>
        </w:rPr>
        <w:t>proxy</w:t>
      </w:r>
      <w:r w:rsidRPr="00255434">
        <w:t xml:space="preserve"> to mediate all inbound and outbound traffic for all services in the service mesh.</w:t>
      </w:r>
    </w:p>
    <w:p w:rsidR="00255434" w:rsidRPr="00255434" w:rsidRDefault="00255434" w:rsidP="00255434">
      <w:r w:rsidRPr="00255434">
        <w:rPr>
          <w:b/>
        </w:rPr>
        <w:t>Mixer -</w:t>
      </w:r>
      <w:r w:rsidRPr="00255434">
        <w:t xml:space="preserve"> Mixer enforces access control and usage policies across the service mesh, and collects telemetry data.</w:t>
      </w:r>
    </w:p>
    <w:p w:rsidR="00255434" w:rsidRPr="00255434" w:rsidRDefault="00255434" w:rsidP="00255434">
      <w:r w:rsidRPr="00255434">
        <w:rPr>
          <w:b/>
        </w:rPr>
        <w:t>Pilot -</w:t>
      </w:r>
      <w:r w:rsidRPr="00255434">
        <w:t xml:space="preserve"> Pilot provides service discovery for the Envoy sidecars, traffic management capabilities for intelligent routing and resiliency.</w:t>
      </w:r>
    </w:p>
    <w:p w:rsidR="00255434" w:rsidRDefault="00255434" w:rsidP="00255434">
      <w:r w:rsidRPr="00255434">
        <w:rPr>
          <w:b/>
        </w:rPr>
        <w:t>Citadel -</w:t>
      </w:r>
      <w:r w:rsidRPr="00255434">
        <w:t xml:space="preserve"> Citadel provides strong service-to-service and end-user authentication with built-in identity and credential management.</w:t>
      </w:r>
    </w:p>
    <w:p w:rsidR="00E25522" w:rsidRDefault="00E25522">
      <w:r>
        <w:br w:type="page"/>
      </w:r>
    </w:p>
    <w:p w:rsidR="00255434" w:rsidRDefault="00255434" w:rsidP="00255434">
      <w:r w:rsidRPr="00255434">
        <w:lastRenderedPageBreak/>
        <w:t xml:space="preserve">Istio’s </w:t>
      </w:r>
      <w:r>
        <w:t>features include –</w:t>
      </w:r>
    </w:p>
    <w:p w:rsidR="00BE25C1" w:rsidRPr="00BE25C1" w:rsidRDefault="00255434" w:rsidP="00255434">
      <w:pPr>
        <w:rPr>
          <w:b/>
        </w:rPr>
      </w:pPr>
      <w:r w:rsidRPr="00B0161E">
        <w:rPr>
          <w:b/>
        </w:rPr>
        <w:t>Traffic Management</w:t>
      </w:r>
    </w:p>
    <w:p w:rsidR="00BE25C1" w:rsidRDefault="00BE25C1" w:rsidP="00255434">
      <w:r w:rsidRPr="00BE25C1">
        <w:t xml:space="preserve">Istio’s traffic management model essentially decouples traffic </w:t>
      </w:r>
      <w:r>
        <w:t>flow and infrastructure scaling.</w:t>
      </w:r>
    </w:p>
    <w:p w:rsidR="00BE25C1" w:rsidRDefault="00E25522" w:rsidP="00255434">
      <w:r w:rsidRPr="00BE25C1"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2379980</wp:posOffset>
            </wp:positionV>
            <wp:extent cx="4368800" cy="3290570"/>
            <wp:effectExtent l="0" t="0" r="0" b="5080"/>
            <wp:wrapTopAndBottom/>
            <wp:docPr id="7" name="Picture 7" descr="C:\Users\jogasa8.USWIN\Downloads\TrafficManagement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gasa8.USWIN\Downloads\TrafficManagementOver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3" r="22004"/>
                    <a:stretch/>
                  </pic:blipFill>
                  <pic:spPr bwMode="auto">
                    <a:xfrm>
                      <a:off x="0" y="0"/>
                      <a:ext cx="43688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5C1">
        <w:t xml:space="preserve">It lets </w:t>
      </w:r>
      <w:r w:rsidR="00BE25C1" w:rsidRPr="00BE25C1">
        <w:t>you specify via Pilot what rules they want traffic to follow rather than which specific pods/VMs should receive traffic</w:t>
      </w:r>
      <w:r w:rsidR="00BE25C1">
        <w:t>.</w:t>
      </w:r>
    </w:p>
    <w:p w:rsidR="00E25522" w:rsidRDefault="00E25522" w:rsidP="00255434"/>
    <w:p w:rsidR="00BE25C1" w:rsidRDefault="00BE25C1" w:rsidP="00255434">
      <w:r>
        <w:t>Pilot &amp; Envoy Proxies use these rules to intelligently route traffic to a specific version or based on user.</w:t>
      </w:r>
    </w:p>
    <w:p w:rsidR="00AD2EDB" w:rsidRDefault="00BE25C1" w:rsidP="00255434">
      <w:r w:rsidRPr="00BE25C1">
        <w:rPr>
          <w:b/>
        </w:rPr>
        <w:t>Example -</w:t>
      </w:r>
      <w:r>
        <w:t xml:space="preserve"> You can route 95% of your traffic to your Current version while you test your New Version with the other 5% of traffic and then increment the</w:t>
      </w:r>
      <w:r w:rsidR="00E25522">
        <w:t xml:space="preserve"> weightage to your convenience.</w:t>
      </w:r>
    </w:p>
    <w:p w:rsidR="00E25522" w:rsidRDefault="00E25522">
      <w:pPr>
        <w:rPr>
          <w:b/>
        </w:rPr>
      </w:pPr>
      <w:r>
        <w:rPr>
          <w:b/>
        </w:rPr>
        <w:br w:type="page"/>
      </w:r>
    </w:p>
    <w:p w:rsidR="00B0161E" w:rsidRPr="00AD2EDB" w:rsidRDefault="00AD2EDB" w:rsidP="00255434">
      <w:pPr>
        <w:rPr>
          <w:b/>
        </w:rPr>
      </w:pPr>
      <w:r>
        <w:rPr>
          <w:b/>
        </w:rPr>
        <w:lastRenderedPageBreak/>
        <w:t>Security</w:t>
      </w:r>
    </w:p>
    <w:p w:rsidR="00FD6EBE" w:rsidRPr="00FD6EBE" w:rsidRDefault="00FD6EBE" w:rsidP="00255434">
      <w:r w:rsidRPr="00FD6EBE">
        <w:t xml:space="preserve">Istio </w:t>
      </w:r>
      <w:r>
        <w:t>‘s Securi</w:t>
      </w:r>
      <w:r w:rsidR="00AD2EDB">
        <w:t>ty features include Authentication, Authorization, Access Control and securing Service-to-Service Communication by applying Policies on Service, Namespace or Mesh Level.</w:t>
      </w:r>
    </w:p>
    <w:p w:rsidR="00AD2EDB" w:rsidRDefault="00AD2EDB" w:rsidP="00255434">
      <w:pPr>
        <w:rPr>
          <w:b/>
          <w:noProof/>
          <w:lang w:eastAsia="en-US"/>
        </w:rPr>
      </w:pPr>
      <w:r>
        <w:rPr>
          <w:b/>
          <w:noProof/>
          <w:lang w:eastAsia="en-US"/>
        </w:rPr>
        <w:t>The components of Istio that handle Security are –</w:t>
      </w:r>
      <w:r w:rsidR="00516332">
        <w:rPr>
          <w:b/>
          <w:noProof/>
          <w:lang w:eastAsia="en-US"/>
        </w:rPr>
        <w:t xml:space="preserve"> </w:t>
      </w:r>
      <w:r>
        <w:rPr>
          <w:b/>
          <w:noProof/>
          <w:lang w:eastAsia="en-US"/>
        </w:rPr>
        <w:t>Citadel, Pilot, Envoy Sidecars &amp; Mixer</w:t>
      </w:r>
    </w:p>
    <w:p w:rsidR="00AD2EDB" w:rsidRDefault="00516332" w:rsidP="00255434">
      <w:pPr>
        <w:rPr>
          <w:noProof/>
          <w:lang w:eastAsia="en-US"/>
        </w:rPr>
      </w:pPr>
      <w:r w:rsidRPr="00516332">
        <w:rPr>
          <w:b/>
          <w:noProof/>
          <w:lang w:eastAsia="en-US"/>
        </w:rPr>
        <w:t>Cit</w:t>
      </w:r>
      <w:r w:rsidR="00AD2EDB" w:rsidRPr="00516332">
        <w:rPr>
          <w:b/>
          <w:noProof/>
          <w:lang w:eastAsia="en-US"/>
        </w:rPr>
        <w:t>adel</w:t>
      </w:r>
      <w:r w:rsidR="00AD2EDB">
        <w:rPr>
          <w:noProof/>
          <w:lang w:eastAsia="en-US"/>
        </w:rPr>
        <w:t xml:space="preserve"> is primarily used for Key &amp; Certificate Management by communicating with the </w:t>
      </w:r>
      <w:r w:rsidR="00AD2EDB" w:rsidRPr="00516332">
        <w:rPr>
          <w:b/>
          <w:noProof/>
          <w:lang w:eastAsia="en-US"/>
        </w:rPr>
        <w:t>Envoy</w:t>
      </w:r>
      <w:r w:rsidR="00AD2EDB">
        <w:rPr>
          <w:noProof/>
          <w:lang w:eastAsia="en-US"/>
        </w:rPr>
        <w:t xml:space="preserve"> </w:t>
      </w:r>
      <w:r w:rsidR="00AD2EDB" w:rsidRPr="00516332">
        <w:rPr>
          <w:b/>
          <w:noProof/>
          <w:lang w:eastAsia="en-US"/>
        </w:rPr>
        <w:t>Sidecars</w:t>
      </w:r>
      <w:r w:rsidR="00AD2EDB">
        <w:rPr>
          <w:noProof/>
          <w:lang w:eastAsia="en-US"/>
        </w:rPr>
        <w:t xml:space="preserve"> that Implement that Secure Communication between Clients &amp; Servers.</w:t>
      </w:r>
    </w:p>
    <w:p w:rsidR="00AD2EDB" w:rsidRDefault="00AD2EDB" w:rsidP="00255434">
      <w:pPr>
        <w:rPr>
          <w:noProof/>
          <w:lang w:eastAsia="en-US"/>
        </w:rPr>
      </w:pPr>
      <w:r w:rsidRPr="00516332">
        <w:rPr>
          <w:b/>
          <w:noProof/>
          <w:lang w:eastAsia="en-US"/>
        </w:rPr>
        <w:t>Pilot</w:t>
      </w:r>
      <w:r>
        <w:rPr>
          <w:noProof/>
          <w:lang w:eastAsia="en-US"/>
        </w:rPr>
        <w:t xml:space="preserve"> is used to distribute the Authentication Policies using its Routing &amp; also distributes the Secure </w:t>
      </w:r>
      <w:r w:rsidR="000812A4">
        <w:rPr>
          <w:noProof/>
          <w:lang w:eastAsia="en-US"/>
        </w:rPr>
        <w:t xml:space="preserve">Naming Information to the </w:t>
      </w:r>
      <w:r w:rsidR="000812A4" w:rsidRPr="00516332">
        <w:rPr>
          <w:b/>
          <w:noProof/>
          <w:lang w:eastAsia="en-US"/>
        </w:rPr>
        <w:t>Envoy</w:t>
      </w:r>
      <w:r w:rsidR="000812A4">
        <w:rPr>
          <w:noProof/>
          <w:lang w:eastAsia="en-US"/>
        </w:rPr>
        <w:t xml:space="preserve"> </w:t>
      </w:r>
      <w:r w:rsidR="000812A4" w:rsidRPr="00516332">
        <w:rPr>
          <w:b/>
          <w:noProof/>
          <w:lang w:eastAsia="en-US"/>
        </w:rPr>
        <w:t>Proxies</w:t>
      </w:r>
      <w:r w:rsidR="000812A4">
        <w:rPr>
          <w:noProof/>
          <w:lang w:eastAsia="en-US"/>
        </w:rPr>
        <w:t>.</w:t>
      </w:r>
    </w:p>
    <w:p w:rsidR="000812A4" w:rsidRPr="00AD2EDB" w:rsidRDefault="00516332" w:rsidP="00255434">
      <w:pPr>
        <w:rPr>
          <w:noProof/>
          <w:lang w:eastAsia="en-US"/>
        </w:rPr>
      </w:pPr>
      <w:r w:rsidRPr="00FD6EBE">
        <w:rPr>
          <w:b/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959350" cy="2821940"/>
            <wp:effectExtent l="0" t="0" r="0" b="0"/>
            <wp:wrapTopAndBottom/>
            <wp:docPr id="8" name="Picture 8" descr="C:\Users\jogasa8.USWIN\Downloads\Security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gasa8.USWIN\Downloads\Security-A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7" r="13132"/>
                    <a:stretch/>
                  </pic:blipFill>
                  <pic:spPr bwMode="auto">
                    <a:xfrm>
                      <a:off x="0" y="0"/>
                      <a:ext cx="495935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A4" w:rsidRPr="00516332">
        <w:rPr>
          <w:b/>
          <w:noProof/>
          <w:lang w:eastAsia="en-US"/>
        </w:rPr>
        <w:t>Mixer</w:t>
      </w:r>
      <w:r w:rsidR="000812A4">
        <w:rPr>
          <w:noProof/>
          <w:lang w:eastAsia="en-US"/>
        </w:rPr>
        <w:t xml:space="preserve"> is used to manage the Authorization &amp; Auditing of the Control &amp; Metric Flow.</w:t>
      </w:r>
    </w:p>
    <w:p w:rsidR="00FD6EBE" w:rsidRDefault="00FD6EBE" w:rsidP="00255434">
      <w:pPr>
        <w:rPr>
          <w:b/>
        </w:rPr>
      </w:pPr>
    </w:p>
    <w:p w:rsidR="00E25522" w:rsidRDefault="00E25522">
      <w:pPr>
        <w:rPr>
          <w:b/>
        </w:rPr>
      </w:pPr>
      <w:r>
        <w:rPr>
          <w:b/>
        </w:rPr>
        <w:br w:type="page"/>
      </w:r>
    </w:p>
    <w:p w:rsidR="00255434" w:rsidRPr="00B0161E" w:rsidRDefault="0099470B" w:rsidP="00255434">
      <w:pPr>
        <w:rPr>
          <w:b/>
        </w:rPr>
      </w:pPr>
      <w:r>
        <w:rPr>
          <w:b/>
        </w:rPr>
        <w:lastRenderedPageBreak/>
        <w:t>Policies &amp; T</w:t>
      </w:r>
      <w:r w:rsidR="00255434" w:rsidRPr="00B0161E">
        <w:rPr>
          <w:b/>
        </w:rPr>
        <w:t>elemetry</w:t>
      </w:r>
    </w:p>
    <w:p w:rsidR="00B0161E" w:rsidRDefault="0099470B" w:rsidP="00255434">
      <w:r>
        <w:t xml:space="preserve">Istio’s Envoy Sidecars logically call Mixer, </w:t>
      </w:r>
      <w:r w:rsidRPr="0099470B">
        <w:rPr>
          <w:b/>
        </w:rPr>
        <w:t>BEFORE</w:t>
      </w:r>
      <w:r>
        <w:t xml:space="preserve"> each request to perform a Precondition check &amp; </w:t>
      </w:r>
      <w:r w:rsidRPr="0099470B">
        <w:rPr>
          <w:b/>
        </w:rPr>
        <w:t>AFTER</w:t>
      </w:r>
      <w:r>
        <w:t xml:space="preserve"> each request to report Telemetry.</w:t>
      </w:r>
    </w:p>
    <w:p w:rsidR="00E25522" w:rsidRDefault="0099470B" w:rsidP="00255434">
      <w:r w:rsidRPr="00E25522">
        <w:rPr>
          <w:b/>
        </w:rPr>
        <w:t>NOTE:</w:t>
      </w:r>
      <w:r>
        <w:t xml:space="preserve"> Envoy Sidecar has a Local Cache which has a large percent</w:t>
      </w:r>
      <w:r w:rsidR="00E25522">
        <w:t>age of Precondition Checks from this Cache. Envoy also buffers outgoing telemetry such that it only calls Mixer infrequently.</w:t>
      </w:r>
    </w:p>
    <w:p w:rsidR="00E25522" w:rsidRDefault="00E25522" w:rsidP="00255434">
      <w:r>
        <w:t>Mixer is a highly modular and extensible component. It comes with a general purpose plug-in model known as Adapters that allow Mixer to interface with many backend services that serve a purpose.</w:t>
      </w:r>
    </w:p>
    <w:p w:rsidR="00E25522" w:rsidRDefault="00E25522" w:rsidP="00255434">
      <w:r>
        <w:t xml:space="preserve">Example – </w:t>
      </w:r>
    </w:p>
    <w:p w:rsidR="00BF2564" w:rsidRPr="00E25522" w:rsidRDefault="00E25522" w:rsidP="00255434">
      <w:r w:rsidRPr="00E25522">
        <w:t>The Apigee Mixer adapter provides Apigee’s distributed authentication and quota policy checks as well as the ingestion of Istio telemetry for analysis and reporting.</w:t>
      </w:r>
    </w:p>
    <w:p w:rsidR="0099470B" w:rsidRDefault="00E25522" w:rsidP="00255434">
      <w:pPr>
        <w:rPr>
          <w:b/>
          <w:noProof/>
          <w:lang w:eastAsia="en-US"/>
        </w:rPr>
      </w:pPr>
      <w:r w:rsidRPr="00BF2564">
        <w:rPr>
          <w:b/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1454150</wp:posOffset>
            </wp:positionH>
            <wp:positionV relativeFrom="paragraph">
              <wp:posOffset>227330</wp:posOffset>
            </wp:positionV>
            <wp:extent cx="3073400" cy="2250440"/>
            <wp:effectExtent l="0" t="0" r="0" b="0"/>
            <wp:wrapTopAndBottom/>
            <wp:docPr id="9" name="Picture 9" descr="C:\Users\jogasa8.USWIN\Downloads\Mixer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gasa8.USWIN\Downloads\Mixer-A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9" r="16872"/>
                    <a:stretch/>
                  </pic:blipFill>
                  <pic:spPr bwMode="auto">
                    <a:xfrm>
                      <a:off x="0" y="0"/>
                      <a:ext cx="30734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5522" w:rsidRDefault="00E25522" w:rsidP="00255434">
      <w:pPr>
        <w:rPr>
          <w:b/>
        </w:rPr>
      </w:pPr>
    </w:p>
    <w:p w:rsidR="00154DBC" w:rsidRDefault="00154DBC" w:rsidP="00255434">
      <w:pPr>
        <w:rPr>
          <w:b/>
        </w:rPr>
      </w:pPr>
      <w:r>
        <w:rPr>
          <w:b/>
        </w:rPr>
        <w:t>Telemetry –</w:t>
      </w:r>
    </w:p>
    <w:p w:rsidR="00154DBC" w:rsidRDefault="00154DBC" w:rsidP="00255434">
      <w:r>
        <w:t>Istio has multiple Monitoring &amp; Tracing Tools to Enable.</w:t>
      </w:r>
    </w:p>
    <w:p w:rsidR="00154DBC" w:rsidRDefault="00154DBC" w:rsidP="00255434">
      <w:r>
        <w:t xml:space="preserve">It allows you to watch multiple metrics with Dashboard like </w:t>
      </w:r>
      <w:r w:rsidRPr="00154DBC">
        <w:rPr>
          <w:b/>
        </w:rPr>
        <w:t>Grafana, Prometheus, Jaeger, &amp; Kiali</w:t>
      </w:r>
      <w:r>
        <w:t>.</w:t>
      </w:r>
    </w:p>
    <w:p w:rsidR="00154DBC" w:rsidRDefault="00154DBC" w:rsidP="00255434">
      <w:r w:rsidRPr="00154DBC">
        <w:rPr>
          <w:b/>
        </w:rPr>
        <w:t>Grafana</w:t>
      </w:r>
      <w:r>
        <w:t xml:space="preserve"> gives you Visualization of Metrics I the form of Mesh Dashboard, Performance Dashboard, Workloads Dashboard, Service Dashboard as well as Mixer &amp; Pilot Dashboards.</w:t>
      </w:r>
    </w:p>
    <w:p w:rsidR="004B2111" w:rsidRDefault="00154DBC" w:rsidP="004B2111">
      <w:r w:rsidRPr="00154DBC">
        <w:rPr>
          <w:b/>
        </w:rPr>
        <w:t>Prometheus</w:t>
      </w:r>
      <w:r>
        <w:t xml:space="preserve"> allows you to query for Metrics that are specific your need.</w:t>
      </w:r>
    </w:p>
    <w:p w:rsidR="00154DBC" w:rsidRDefault="00154DBC" w:rsidP="004B2111">
      <w:r w:rsidRPr="004B2111">
        <w:rPr>
          <w:b/>
        </w:rPr>
        <w:t>Jaeger</w:t>
      </w:r>
      <w:r>
        <w:t xml:space="preserve"> prov</w:t>
      </w:r>
      <w:r w:rsidR="004B2111">
        <w:t>ides</w:t>
      </w:r>
      <w:r>
        <w:t xml:space="preserve"> dis</w:t>
      </w:r>
      <w:r w:rsidR="004B2111">
        <w:t>tributed tracing that can be used to monitor and troubleshoot microservices-based systems.</w:t>
      </w:r>
    </w:p>
    <w:p w:rsidR="004B2111" w:rsidRPr="004B2111" w:rsidRDefault="004B2111" w:rsidP="004B2111">
      <w:r w:rsidRPr="004B2111">
        <w:rPr>
          <w:b/>
        </w:rPr>
        <w:t>Kiali</w:t>
      </w:r>
      <w:r>
        <w:rPr>
          <w:b/>
        </w:rPr>
        <w:t xml:space="preserve"> </w:t>
      </w:r>
      <w:r>
        <w:t xml:space="preserve">is an Open-source </w:t>
      </w:r>
      <w:r w:rsidRPr="004B2111">
        <w:t>web-based graphical user interface to view service graphs of the mesh and your Istio configuration objects</w:t>
      </w:r>
      <w:r>
        <w:t xml:space="preserve">. It generates graph data that allows you to visualize your application traffic with different graph types including – Versioned, Workload and Service Type. It also gives you the Health Check Information to see Degraded Service Traffic. </w:t>
      </w:r>
    </w:p>
    <w:p w:rsidR="00255434" w:rsidRPr="00B0161E" w:rsidRDefault="00255434" w:rsidP="00255434">
      <w:pPr>
        <w:rPr>
          <w:b/>
        </w:rPr>
      </w:pPr>
      <w:r w:rsidRPr="00B0161E">
        <w:rPr>
          <w:b/>
        </w:rPr>
        <w:lastRenderedPageBreak/>
        <w:t>Performance &amp; Scalability</w:t>
      </w:r>
    </w:p>
    <w:p w:rsidR="00255434" w:rsidRDefault="00154DBC" w:rsidP="00255434">
      <w:r>
        <w:t xml:space="preserve">Istio also comes with an open-source End-to-End Load Testing Tool known as </w:t>
      </w:r>
      <w:r w:rsidRPr="00154DBC">
        <w:rPr>
          <w:b/>
        </w:rPr>
        <w:t>Fortio</w:t>
      </w:r>
      <w:r>
        <w:t>.</w:t>
      </w:r>
    </w:p>
    <w:p w:rsidR="00154DBC" w:rsidRDefault="00154DBC" w:rsidP="00255434">
      <w:r>
        <w:t>This allows the user to test based on Queries per second (qps) and records the histograms of execution times and calculates percentiles. It can run for a set duration, fixed calls, or until interrupted.</w:t>
      </w:r>
    </w:p>
    <w:p w:rsidR="003E6C29" w:rsidRDefault="003E6C29" w:rsidP="00255434"/>
    <w:p w:rsidR="003E6C29" w:rsidRDefault="003E6C29" w:rsidP="00255434">
      <w:pPr>
        <w:rPr>
          <w:b/>
        </w:rPr>
      </w:pPr>
      <w:r w:rsidRPr="003E6C29">
        <w:rPr>
          <w:b/>
        </w:rPr>
        <w:t xml:space="preserve">How does Istio Compare to the </w:t>
      </w:r>
      <w:r w:rsidR="000D2779" w:rsidRPr="003E6C29">
        <w:rPr>
          <w:b/>
        </w:rPr>
        <w:t>Netflix</w:t>
      </w:r>
      <w:r w:rsidRPr="003E6C29">
        <w:rPr>
          <w:b/>
        </w:rPr>
        <w:t xml:space="preserve"> Stack?</w:t>
      </w:r>
    </w:p>
    <w:p w:rsidR="003E6C29" w:rsidRDefault="003E6C29" w:rsidP="00255434">
      <w:pPr>
        <w:rPr>
          <w:b/>
        </w:rPr>
      </w:pPr>
    </w:p>
    <w:p w:rsidR="003E6C29" w:rsidRPr="003E6C29" w:rsidRDefault="003E6C29" w:rsidP="00255434">
      <w:r w:rsidRPr="003E6C29">
        <w:t>Consider a</w:t>
      </w:r>
      <w:r>
        <w:t xml:space="preserve"> </w:t>
      </w:r>
      <w:r w:rsidR="002A4F54">
        <w:t>spring</w:t>
      </w:r>
      <w:r w:rsidR="000D2779">
        <w:t>boot</w:t>
      </w:r>
      <w:r w:rsidR="002A4F54">
        <w:t xml:space="preserve"> m</w:t>
      </w:r>
      <w:bookmarkStart w:id="0" w:name="_GoBack"/>
      <w:bookmarkEnd w:id="0"/>
      <w:r w:rsidRPr="003E6C29">
        <w:t>icroservice that communicates using the Netflix Stack.</w:t>
      </w:r>
      <w:r>
        <w:t xml:space="preserve"> It looks as follows -</w:t>
      </w:r>
    </w:p>
    <w:p w:rsidR="003E6C29" w:rsidRPr="003E6C29" w:rsidRDefault="003E6C29" w:rsidP="00255434">
      <w:r w:rsidRPr="003E6C29"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5831205" cy="3346450"/>
            <wp:effectExtent l="0" t="0" r="0" b="6350"/>
            <wp:wrapTopAndBottom/>
            <wp:docPr id="10" name="Picture 10" descr="C:\Users\jogasa8.USWIN\Documents\Sarat\Netflix-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gasa8.USWIN\Documents\Sarat\Netflix-Sta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C29" w:rsidRDefault="003E6C29" w:rsidP="00255434"/>
    <w:p w:rsidR="003E6C29" w:rsidRDefault="003E6C29" w:rsidP="00255434">
      <w:r>
        <w:t>There is Eureka for Service Registry, Zuul for Checking for the Service from the Registry and serving traffic as a Gateway to the Microservice. Metrics using Prometheus and Grafana (Optional).</w:t>
      </w:r>
    </w:p>
    <w:p w:rsidR="003E6C29" w:rsidRDefault="003E6C29" w:rsidP="00255434">
      <w:r>
        <w:t>There is Zipkin for Tracing and Archaius for Central Configuration Management.</w:t>
      </w:r>
    </w:p>
    <w:p w:rsidR="003E6C29" w:rsidRDefault="003E6C29" w:rsidP="00255434">
      <w:r>
        <w:t>Although, this is a working model, Service Registry using Eureka can in scenarios act as a single point of failure. Maintenance of Eureka Service all the time is a tedious task.</w:t>
      </w:r>
    </w:p>
    <w:p w:rsidR="003E6C29" w:rsidRPr="003E6C29" w:rsidRDefault="003E6C29" w:rsidP="00255434">
      <w:r>
        <w:t>This is where Istio can be an effective replacement.</w:t>
      </w:r>
    </w:p>
    <w:p w:rsidR="003E6C29" w:rsidRDefault="003E6C29" w:rsidP="00255434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698500</wp:posOffset>
            </wp:positionH>
            <wp:positionV relativeFrom="paragraph">
              <wp:posOffset>0</wp:posOffset>
            </wp:positionV>
            <wp:extent cx="4387850" cy="248221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6C29">
        <w:rPr>
          <w:noProof/>
          <w:lang w:eastAsia="en-US"/>
        </w:rPr>
        <w:t xml:space="preserve"> </w:t>
      </w:r>
    </w:p>
    <w:p w:rsidR="003E6C29" w:rsidRDefault="003E6C29" w:rsidP="00255434">
      <w:pPr>
        <w:rPr>
          <w:noProof/>
          <w:lang w:eastAsia="en-US"/>
        </w:rPr>
      </w:pPr>
      <w:r w:rsidRPr="003E6C29"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1225550</wp:posOffset>
            </wp:positionH>
            <wp:positionV relativeFrom="paragraph">
              <wp:posOffset>368935</wp:posOffset>
            </wp:positionV>
            <wp:extent cx="3390900" cy="1680845"/>
            <wp:effectExtent l="0" t="0" r="0" b="0"/>
            <wp:wrapTopAndBottom/>
            <wp:docPr id="15" name="Picture 15" descr="C:\Users\jogasa8.USWIN\Documents\Sarat\Neflix-to-Pro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gasa8.USWIN\Documents\Sarat\Neflix-to-Prox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t>Using Sidecar Proxy Instances for Each Microservice, the Service Discovery of All Running Microservices can be done.</w:t>
      </w:r>
    </w:p>
    <w:p w:rsidR="003E6C29" w:rsidRDefault="003E6C29" w:rsidP="00255434">
      <w:pPr>
        <w:rPr>
          <w:noProof/>
          <w:lang w:eastAsia="en-US"/>
        </w:rPr>
      </w:pPr>
      <w:r>
        <w:rPr>
          <w:noProof/>
          <w:lang w:eastAsia="en-US"/>
        </w:rPr>
        <w:t xml:space="preserve"> When you Deploy Microservices using Istio, your microservices come up with Sidecar Proxy Instances (Envoy) attached to them. These Proxy Instances Register these Microservices to Pilot. </w:t>
      </w:r>
    </w:p>
    <w:p w:rsidR="00057E04" w:rsidRDefault="00057E04" w:rsidP="00255434">
      <w:pPr>
        <w:rPr>
          <w:noProof/>
          <w:lang w:eastAsia="en-US"/>
        </w:rPr>
      </w:pPr>
      <w:r>
        <w:rPr>
          <w:noProof/>
          <w:lang w:eastAsia="en-US"/>
        </w:rPr>
        <w:t>This allows us to apply traffic management rules on Pilot to Route Traffic to the desired Microservices.</w:t>
      </w:r>
    </w:p>
    <w:p w:rsidR="003E6C29" w:rsidRDefault="00057E04" w:rsidP="00255434">
      <w:pPr>
        <w:rPr>
          <w:noProof/>
          <w:lang w:eastAsia="en-US"/>
        </w:rPr>
      </w:pPr>
      <w:r w:rsidRPr="003E6C29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4254500" cy="2209800"/>
            <wp:effectExtent l="0" t="0" r="0" b="0"/>
            <wp:wrapTopAndBottom/>
            <wp:docPr id="13" name="Picture 13" descr="C:\Users\jogasa8.USWIN\Documents\Sarat\Istio-Pilot-Pro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gasa8.USWIN\Documents\Sarat\Istio-Pilot-Prox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E04" w:rsidRDefault="00057E04" w:rsidP="00255434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>Mixer on the Other End is an Platform-Independent Component. This enforces access cntrol an usage policies aross the service mesh.</w:t>
      </w:r>
    </w:p>
    <w:p w:rsidR="003E6C29" w:rsidRDefault="00057E04" w:rsidP="00255434">
      <w:pPr>
        <w:rPr>
          <w:noProof/>
          <w:lang w:eastAsia="en-US"/>
        </w:rPr>
      </w:pPr>
      <w:r>
        <w:rPr>
          <w:noProof/>
          <w:lang w:eastAsia="en-US"/>
        </w:rPr>
        <w:t>Mixer is also used to collect telemetry data from these Envoy Sidecars.</w:t>
      </w:r>
    </w:p>
    <w:p w:rsidR="00057E04" w:rsidRDefault="00057E04" w:rsidP="00255434">
      <w:pPr>
        <w:rPr>
          <w:noProof/>
          <w:lang w:eastAsia="en-US"/>
        </w:rPr>
      </w:pPr>
      <w:r w:rsidRPr="003E6C29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635000</wp:posOffset>
            </wp:positionV>
            <wp:extent cx="4973168" cy="2717800"/>
            <wp:effectExtent l="0" t="0" r="0" b="6350"/>
            <wp:wrapTopAndBottom/>
            <wp:docPr id="12" name="Picture 12" descr="C:\Users\jogasa8.USWIN\Documents\Sarat\Istio-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gasa8.USWIN\Documents\Sarat\Istio-Stac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68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t>Mixer includes a flexible plugin model. This allows you to interface with variety of host environments and infrastructure backends.</w:t>
      </w:r>
    </w:p>
    <w:p w:rsidR="00057E04" w:rsidRDefault="00057E04" w:rsidP="00255434">
      <w:pPr>
        <w:rPr>
          <w:noProof/>
          <w:lang w:eastAsia="en-US"/>
        </w:rPr>
      </w:pPr>
    </w:p>
    <w:p w:rsidR="003E6C29" w:rsidRDefault="003E6C29" w:rsidP="00255434"/>
    <w:p w:rsidR="00D05F6E" w:rsidRDefault="00D05F6E">
      <w:r>
        <w:br w:type="page"/>
      </w:r>
    </w:p>
    <w:p w:rsidR="00FD03A5" w:rsidRPr="000D2779" w:rsidRDefault="000D2779" w:rsidP="000D2779">
      <w:pPr>
        <w:pStyle w:val="Title"/>
        <w:rPr>
          <w:sz w:val="56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228600" distB="228600" distL="228600" distR="228600" simplePos="0" relativeHeight="251668480" behindDoc="0" locked="0" layoutInCell="1" allowOverlap="1">
                <wp:simplePos x="0" y="0"/>
                <wp:positionH relativeFrom="margin">
                  <wp:posOffset>217234</wp:posOffset>
                </wp:positionH>
                <wp:positionV relativeFrom="paragraph">
                  <wp:posOffset>690245</wp:posOffset>
                </wp:positionV>
                <wp:extent cx="5200015" cy="3869055"/>
                <wp:effectExtent l="0" t="0" r="635" b="0"/>
                <wp:wrapTopAndBottom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015" cy="38690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 Setup Proxy to Download Latest Istio Version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export HTTP_PROXY="http://proxy.ebiz.verizon.com:80/"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export HTTPS_PROXY="http://proxy.ebiz.verizon.com:80/"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#Curl to Download the Latest Istio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curl -L https://git.io/getLatestIstio | sh -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#Set the istioctl PATH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export PATH="$PATH:/home/k8suser/istio-1.0.5/bin"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#Unset Proxy before Continuing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unset HTTP_PROXY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unset HTTPS_PROXY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 Make Changes to istio-1.0.5/install/kubernetes/helm/istio/values.yaml</w:t>
                            </w:r>
                          </w:p>
                          <w:p w:rsidR="00D05F6E" w:rsidRPr="00FD03A5" w:rsidRDefault="00FD03A5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 Ch</w:t>
                            </w:r>
                            <w:r w:rsidR="00D05F6E"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 xml:space="preserve">ange </w:t>
                            </w:r>
                            <w:r w:rsidR="000D2779"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Ingressgateway</w:t>
                            </w:r>
                            <w:r w:rsidR="00D05F6E"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 xml:space="preserve"> from LoadBalancer -&gt; NodePort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 xml:space="preserve"># Enable All </w:t>
                            </w:r>
                            <w:r w:rsidR="000D2779"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Add-ons</w:t>
                            </w: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 xml:space="preserve"> like Telemetry, ServiceGraph, Kiali, Jaeger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szCs w:val="28"/>
                                <w:lang w:eastAsia="ja-JP"/>
                              </w:rPr>
                              <w:t># Grafana, Prometheus &amp; Disable Galley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cd istio-1.0.5</w:t>
                            </w:r>
                          </w:p>
                          <w:p w:rsidR="00D05F6E" w:rsidRPr="00FD03A5" w:rsidRDefault="00D05F6E" w:rsidP="000D2779">
                            <w:pPr>
                              <w:pStyle w:val="NoSpacing"/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szCs w:val="28"/>
                                <w:lang w:eastAsia="ja-JP"/>
                              </w:rPr>
                              <w:t>vi install/kubernetes/helm/istio/values.yaml</w:t>
                            </w:r>
                          </w:p>
                          <w:p w:rsidR="00D05F6E" w:rsidRPr="00D05F6E" w:rsidRDefault="00D05F6E" w:rsidP="000D2779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D05F6E" w:rsidRDefault="00D05F6E">
                            <w:pPr>
                              <w:pStyle w:val="NoSpacing"/>
                              <w:ind w:left="360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17.1pt;margin-top:54.35pt;width:409.45pt;height:304.65pt;z-index:25166848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" fillcolor="black [3213]" stroked="f" strokeweight="1pt">
                <v:textbox inset="18pt,18pt,18pt,18pt">
                  <w:txbxContent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 Setup Proxy to Download Latest Istio Version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export HTTP_PROXY="http://proxy.ebiz.verizon.com:80/"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export HTTPS_PROXY="http://proxy.ebiz.verizon.com:80/"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#Curl to Download the Latest Istio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curl -L https://git.io/getLatestIstio | sh -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#Set the istioctl PATH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export PATH="$PATH:/home/k8suser/istio-1.0.5/bin"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#Unset Proxy before Continuing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unset HTTP_PROXY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unset HTTPS_PROXY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 Make Changes to istio-1.0.5/install/kubernetes/helm/istio/values.yaml</w:t>
                      </w:r>
                    </w:p>
                    <w:p w:rsidR="00D05F6E" w:rsidRPr="00FD03A5" w:rsidRDefault="00FD03A5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>
                        <w:rPr>
                          <w:color w:val="FFFFFF" w:themeColor="background1"/>
                          <w:szCs w:val="28"/>
                          <w:lang w:eastAsia="ja-JP"/>
                        </w:rPr>
                        <w:t># Ch</w:t>
                      </w:r>
                      <w:r w:rsidR="00D05F6E"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 xml:space="preserve">ange </w:t>
                      </w:r>
                      <w:r w:rsidR="000D2779"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Ingressgateway</w:t>
                      </w:r>
                      <w:r w:rsidR="00D05F6E"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 xml:space="preserve"> from LoadBalancer -&gt; NodePort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 xml:space="preserve"># Enable All </w:t>
                      </w:r>
                      <w:r w:rsidR="000D2779"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Add-ons</w:t>
                      </w: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 xml:space="preserve"> like Telemetry, ServiceGraph, Kiali, Jaeger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FFFFFF" w:themeColor="background1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szCs w:val="28"/>
                          <w:lang w:eastAsia="ja-JP"/>
                        </w:rPr>
                        <w:t># Grafana, Prometheus &amp; Disable Galley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cd istio-1.0.5</w:t>
                      </w:r>
                    </w:p>
                    <w:p w:rsidR="00D05F6E" w:rsidRPr="00FD03A5" w:rsidRDefault="00D05F6E" w:rsidP="000D2779">
                      <w:pPr>
                        <w:pStyle w:val="NoSpacing"/>
                        <w:rPr>
                          <w:color w:val="27CED7" w:themeColor="accent3"/>
                          <w:szCs w:val="28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szCs w:val="28"/>
                          <w:lang w:eastAsia="ja-JP"/>
                        </w:rPr>
                        <w:t>vi install/kubernetes/helm/istio/values.yaml</w:t>
                      </w:r>
                    </w:p>
                    <w:p w:rsidR="00D05F6E" w:rsidRPr="00D05F6E" w:rsidRDefault="00D05F6E" w:rsidP="000D2779">
                      <w:pPr>
                        <w:pStyle w:val="NoSpacing"/>
                        <w:rPr>
                          <w:color w:val="FFFFFF" w:themeColor="background1"/>
                          <w:sz w:val="28"/>
                          <w:szCs w:val="28"/>
                          <w:lang w:eastAsia="ja-JP"/>
                        </w:rPr>
                      </w:pPr>
                    </w:p>
                    <w:p w:rsidR="00D05F6E" w:rsidRDefault="00D05F6E">
                      <w:pPr>
                        <w:pStyle w:val="NoSpacing"/>
                        <w:ind w:left="360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05F6E" w:rsidRPr="00D05F6E">
        <w:rPr>
          <w:sz w:val="56"/>
        </w:rPr>
        <w:t>Install &amp; Configure Istio using Helm</w:t>
      </w:r>
    </w:p>
    <w:p w:rsidR="00FD03A5" w:rsidRDefault="00FD03A5" w:rsidP="00FD03A5">
      <w:r>
        <w:t>The Values the need to be changed in values.yaml</w:t>
      </w:r>
    </w:p>
    <w:p w:rsidR="00FD03A5" w:rsidRDefault="00FD03A5" w:rsidP="00FD03A5">
      <w:pPr>
        <w:pStyle w:val="ListParagraph"/>
        <w:numPr>
          <w:ilvl w:val="0"/>
          <w:numId w:val="28"/>
        </w:numPr>
      </w:pPr>
      <w:r>
        <w:t>Istio-</w:t>
      </w:r>
      <w:r w:rsidR="000D2779">
        <w:t>Ingressgateway</w:t>
      </w:r>
      <w:r>
        <w:t xml:space="preserve"> needs to be changed to a NodePort.</w:t>
      </w:r>
      <w:r w:rsidRPr="00FD03A5">
        <w:rPr>
          <w:noProof/>
          <w:lang w:eastAsia="en-US"/>
        </w:rPr>
        <w:t xml:space="preserve"> </w:t>
      </w:r>
    </w:p>
    <w:p w:rsidR="00FD03A5" w:rsidRDefault="00FD03A5" w:rsidP="00FD03A5">
      <w:pPr>
        <w:ind w:left="360"/>
      </w:pPr>
      <w:r w:rsidRPr="00FD03A5">
        <w:rPr>
          <w:noProof/>
          <w:lang w:eastAsia="en-US"/>
        </w:rPr>
        <w:drawing>
          <wp:inline distT="0" distB="0" distL="0" distR="0" wp14:anchorId="04287EE7" wp14:editId="20990BEF">
            <wp:extent cx="4920343" cy="2664570"/>
            <wp:effectExtent l="0" t="0" r="0" b="2540"/>
            <wp:docPr id="23" name="Picture 23" descr="C:\Users\jogasa8.USWIN\Documents\Sarat\IstioGateway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gasa8.USWIN\Documents\Sarat\IstioGateway-Chang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17" cy="26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FD03A5">
      <w:pPr>
        <w:ind w:left="360"/>
      </w:pPr>
    </w:p>
    <w:p w:rsidR="00FD03A5" w:rsidRDefault="00FD03A5" w:rsidP="00FD03A5">
      <w:pPr>
        <w:pStyle w:val="ListParagraph"/>
        <w:numPr>
          <w:ilvl w:val="0"/>
          <w:numId w:val="28"/>
        </w:numPr>
      </w:pPr>
      <w:r>
        <w:t>Disable the Galley Service</w:t>
      </w:r>
    </w:p>
    <w:p w:rsidR="00FD03A5" w:rsidRDefault="00FD03A5" w:rsidP="00FD03A5">
      <w:pPr>
        <w:ind w:left="360"/>
      </w:pPr>
      <w:r w:rsidRPr="00FD03A5">
        <w:rPr>
          <w:noProof/>
          <w:lang w:eastAsia="en-US"/>
        </w:rPr>
        <w:drawing>
          <wp:inline distT="0" distB="0" distL="0" distR="0" wp14:anchorId="5E0CEA6C" wp14:editId="308A2201">
            <wp:extent cx="1449070" cy="678180"/>
            <wp:effectExtent l="0" t="0" r="0" b="7620"/>
            <wp:docPr id="20" name="Picture 20" descr="C:\Users\jogasa8.USWIN\Documents\Sarat\Galley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gasa8.USWIN\Documents\Sarat\Galley-Chan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FD03A5">
      <w:pPr>
        <w:pStyle w:val="ListParagraph"/>
      </w:pPr>
    </w:p>
    <w:p w:rsidR="00FD03A5" w:rsidRDefault="00FD03A5" w:rsidP="00FD03A5">
      <w:pPr>
        <w:pStyle w:val="ListParagraph"/>
        <w:numPr>
          <w:ilvl w:val="0"/>
          <w:numId w:val="28"/>
        </w:numPr>
      </w:pPr>
      <w:r>
        <w:t>Enable the Telemetry – Grafana, Prometheus.</w:t>
      </w:r>
    </w:p>
    <w:p w:rsidR="00FD03A5" w:rsidRDefault="00FD03A5" w:rsidP="00FD03A5">
      <w:pPr>
        <w:ind w:left="360"/>
      </w:pPr>
      <w:r w:rsidRPr="00FD03A5">
        <w:rPr>
          <w:noProof/>
          <w:lang w:eastAsia="en-US"/>
        </w:rPr>
        <w:drawing>
          <wp:inline distT="0" distB="0" distL="0" distR="0" wp14:anchorId="3989C8B1" wp14:editId="75E4F734">
            <wp:extent cx="2502206" cy="3166188"/>
            <wp:effectExtent l="0" t="0" r="0" b="0"/>
            <wp:docPr id="21" name="Picture 21" descr="C:\Users\jogasa8.USWIN\Documents\Sarat\Grafana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gasa8.USWIN\Documents\Sarat\Grafana-Chang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53" cy="31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FD03A5">
      <w:pPr>
        <w:pStyle w:val="ListParagraph"/>
        <w:numPr>
          <w:ilvl w:val="0"/>
          <w:numId w:val="28"/>
        </w:numPr>
      </w:pPr>
      <w:r>
        <w:t>Enable Tracing – Jaeger, Kiali</w:t>
      </w:r>
    </w:p>
    <w:p w:rsidR="00FD03A5" w:rsidRDefault="00FD03A5" w:rsidP="00FD03A5">
      <w:pPr>
        <w:ind w:left="360"/>
      </w:pPr>
      <w:r w:rsidRPr="00FD03A5">
        <w:rPr>
          <w:noProof/>
          <w:lang w:eastAsia="en-US"/>
        </w:rPr>
        <w:drawing>
          <wp:inline distT="0" distB="0" distL="0" distR="0" wp14:anchorId="4D880576" wp14:editId="76465A4D">
            <wp:extent cx="3640268" cy="2544147"/>
            <wp:effectExtent l="0" t="0" r="0" b="8890"/>
            <wp:docPr id="24" name="Picture 24" descr="C:\Users\jogasa8.USWIN\Documents\Sarat\Jaeger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gasa8.USWIN\Documents\Sarat\Jaeger-Chang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90" cy="258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FD03A5">
      <w:pPr>
        <w:ind w:left="360"/>
      </w:pPr>
      <w:r w:rsidRPr="00FD03A5">
        <w:rPr>
          <w:noProof/>
          <w:lang w:eastAsia="en-US"/>
        </w:rPr>
        <w:lastRenderedPageBreak/>
        <w:drawing>
          <wp:inline distT="0" distB="0" distL="0" distR="0" wp14:anchorId="2239A580" wp14:editId="188EED34">
            <wp:extent cx="3670041" cy="2124815"/>
            <wp:effectExtent l="0" t="0" r="6985" b="8890"/>
            <wp:docPr id="25" name="Picture 25" descr="C:\Users\jogasa8.USWIN\Documents\Sarat\Kiali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gasa8.USWIN\Documents\Sarat\Kiali-Chang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31" cy="213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FD03A5">
      <w:pPr>
        <w:pStyle w:val="ListParagraph"/>
        <w:numPr>
          <w:ilvl w:val="0"/>
          <w:numId w:val="28"/>
        </w:numPr>
      </w:pPr>
      <w:r>
        <w:t>Enable Servicegraph &amp; Change Type to a NodePort</w:t>
      </w:r>
    </w:p>
    <w:p w:rsidR="00D05F6E" w:rsidRDefault="00FD03A5" w:rsidP="000D2779">
      <w:pPr>
        <w:ind w:left="360"/>
      </w:pPr>
      <w:r w:rsidRPr="00FD03A5">
        <w:rPr>
          <w:noProof/>
          <w:lang w:eastAsia="en-US"/>
        </w:rPr>
        <w:drawing>
          <wp:inline distT="0" distB="0" distL="0" distR="0" wp14:anchorId="5779B180" wp14:editId="729B6885">
            <wp:extent cx="3663444" cy="2637453"/>
            <wp:effectExtent l="0" t="0" r="0" b="0"/>
            <wp:docPr id="18" name="Picture 18" descr="C:\Users\jogasa8.USWIN\Documents\Sarat\ServiceGraph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gasa8.USWIN\Documents\Sarat\ServiceGraph-Chang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61" cy="267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79" w:rsidRDefault="000D2779" w:rsidP="000D2779">
      <w:pPr>
        <w:ind w:left="360"/>
      </w:pPr>
    </w:p>
    <w:p w:rsidR="000D2779" w:rsidRDefault="000D2779" w:rsidP="000D2779">
      <w:pPr>
        <w:ind w:left="360"/>
      </w:pPr>
      <w:r>
        <w:t>Once these Changes are done, save the changes and continue with the following Steps.</w:t>
      </w:r>
    </w:p>
    <w:p w:rsidR="000D2779" w:rsidRDefault="000D2779" w:rsidP="000D2779">
      <w:pPr>
        <w:ind w:left="360"/>
      </w:pPr>
    </w:p>
    <w:p w:rsidR="000D2779" w:rsidRDefault="000D2779" w:rsidP="000D2779">
      <w:r>
        <w:rPr>
          <w:noProof/>
          <w:lang w:eastAsia="en-US"/>
        </w:rPr>
        <w:lastRenderedPageBreak/>
        <mc:AlternateContent>
          <mc:Choice Requires="wps">
            <w:drawing>
              <wp:anchor distT="228600" distB="228600" distL="228600" distR="228600" simplePos="0" relativeHeight="251670528" behindDoc="0" locked="0" layoutInCell="1" allowOverlap="1">
                <wp:simplePos x="0" y="0"/>
                <wp:positionH relativeFrom="margin">
                  <wp:posOffset>-58705</wp:posOffset>
                </wp:positionH>
                <wp:positionV relativeFrom="margin">
                  <wp:posOffset>173303</wp:posOffset>
                </wp:positionV>
                <wp:extent cx="6207760" cy="6195060"/>
                <wp:effectExtent l="0" t="0" r="2540" b="0"/>
                <wp:wrapSquare wrapText="bothSides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7760" cy="6195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 Create a Helm Template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helm template install/kubernetes/helm/istio --name istio --namespace istio-system &gt; $HOME/istio.yaml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 Istio has Custom Resource Definitions (CRDs) to Create Gateway Routing etc.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apply -f install/kubernetes/helm/istio/templates/crds.yaml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 Create the Istio-System Namespace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create namespace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#Apply the Helm Template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apply -f $HOME/istio.yaml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#Check your Istio-System Pods &amp; Services to Verify All Istio Enabled Services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get svc -n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watch -n 1 kubectl get pods -n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 Change Service Types </w:t>
                            </w:r>
                            <w:r w:rsidR="002E2D80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- </w:t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Kiali, ServiceGraph &amp; Jaeger-query </w:t>
                            </w:r>
                            <w:r w:rsidR="002E2D80" w:rsidRPr="002E2D80">
                              <w:rPr>
                                <w:color w:val="FFFFFF" w:themeColor="background1"/>
                                <w:lang w:eastAsia="ja-JP"/>
                              </w:rPr>
                              <w:sym w:font="Wingdings" w:char="F0E0"/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NodePort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 This Allows you to see the Dashboard for these Services 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FD03A5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color w:val="FFFFFF" w:themeColor="background1"/>
                                <w:lang w:eastAsia="ja-JP"/>
                              </w:rPr>
                              <w:t>#Change Type Cl</w:t>
                            </w:r>
                            <w:r w:rsidR="00D05F6E"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usterIP </w:t>
                            </w:r>
                            <w:r w:rsidR="002E2D80" w:rsidRPr="002E2D80">
                              <w:rPr>
                                <w:color w:val="FFFFFF" w:themeColor="background1"/>
                                <w:lang w:eastAsia="ja-JP"/>
                              </w:rPr>
                              <w:sym w:font="Wingdings" w:char="F0E0"/>
                            </w:r>
                            <w:r w:rsidR="00D05F6E"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NodePort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edit svc kiali -n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#Change Type </w:t>
                            </w:r>
                            <w:r w:rsidR="00FD03A5"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ClusterIP</w:t>
                            </w:r>
                            <w:r w:rsidR="002E2D80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</w:t>
                            </w:r>
                            <w:r w:rsidR="002E2D80" w:rsidRPr="002E2D80">
                              <w:rPr>
                                <w:color w:val="FFFFFF" w:themeColor="background1"/>
                                <w:lang w:eastAsia="ja-JP"/>
                              </w:rPr>
                              <w:sym w:font="Wingdings" w:char="F0E0"/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NodePort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edit svc servicegraph -n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#Change Type </w:t>
                            </w:r>
                            <w:r w:rsidR="00FD03A5"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ClusterIP</w:t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</w:t>
                            </w:r>
                            <w:r w:rsidR="002E2D80" w:rsidRPr="002E2D80">
                              <w:rPr>
                                <w:color w:val="FFFFFF" w:themeColor="background1"/>
                                <w:lang w:eastAsia="ja-JP"/>
                              </w:rPr>
                              <w:sym w:font="Wingdings" w:char="F0E0"/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NodePort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edit svc jaeger-query -n istio-system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#Check your Istio-System Pods &amp; Services to Verify All Istio Enabled Services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get svc -n istio-system</w:t>
                            </w:r>
                          </w:p>
                          <w:p w:rsidR="00FD03A5" w:rsidRDefault="00FD03A5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 Grafana &amp; Prometheus have a Default NodePort Set in the </w:t>
                            </w:r>
                            <w:r w:rsidR="00FD03A5"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istio-ingressgateway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7" style="position:absolute;margin-left:-4.6pt;margin-top:13.65pt;width:488.8pt;height:487.8pt;z-index:25167052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" fillcolor="black [3213]" stroked="f" strokeweight="1pt">
                <v:textbox inset="18pt,18pt,18pt,18pt">
                  <w:txbxContent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 Create a Helm Template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helm template install/kubernetes/helm/istio --name istio --namespace istio-system &gt; $HOME/istio.yaml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 Istio has Custom Resource Definitions (CRDs) to Create Gateway Routing etc.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apply -f install/kubernetes/helm/istio/templates/crds.yaml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 Create the Istio-System Namespace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create namespace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#Apply the Helm Template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apply -f $HOME/istio.yaml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#Check your Istio-System Pods &amp; Services to Verify All Istio Enabled Services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get svc -n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watch -n 1 kubectl get pods -n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 Change Service Types </w:t>
                      </w:r>
                      <w:r w:rsidR="002E2D80">
                        <w:rPr>
                          <w:color w:val="FFFFFF" w:themeColor="background1"/>
                          <w:lang w:eastAsia="ja-JP"/>
                        </w:rPr>
                        <w:t xml:space="preserve">- </w:t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Kiali, ServiceGraph &amp; Jaeger-query </w:t>
                      </w:r>
                      <w:r w:rsidR="002E2D80" w:rsidRPr="002E2D80">
                        <w:rPr>
                          <w:color w:val="FFFFFF" w:themeColor="background1"/>
                          <w:lang w:eastAsia="ja-JP"/>
                        </w:rPr>
                        <w:sym w:font="Wingdings" w:char="F0E0"/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 NodePort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 This Allows you to see the Dashboard for these Services 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FD03A5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color w:val="FFFFFF" w:themeColor="background1"/>
                          <w:lang w:eastAsia="ja-JP"/>
                        </w:rPr>
                        <w:t>#Change Type Cl</w:t>
                      </w:r>
                      <w:r w:rsidR="00D05F6E" w:rsidRPr="00FD03A5">
                        <w:rPr>
                          <w:color w:val="FFFFFF" w:themeColor="background1"/>
                          <w:lang w:eastAsia="ja-JP"/>
                        </w:rPr>
                        <w:t xml:space="preserve">usterIP </w:t>
                      </w:r>
                      <w:r w:rsidR="002E2D80" w:rsidRPr="002E2D80">
                        <w:rPr>
                          <w:color w:val="FFFFFF" w:themeColor="background1"/>
                          <w:lang w:eastAsia="ja-JP"/>
                        </w:rPr>
                        <w:sym w:font="Wingdings" w:char="F0E0"/>
                      </w:r>
                      <w:r w:rsidR="00D05F6E" w:rsidRPr="00FD03A5">
                        <w:rPr>
                          <w:color w:val="FFFFFF" w:themeColor="background1"/>
                          <w:lang w:eastAsia="ja-JP"/>
                        </w:rPr>
                        <w:t xml:space="preserve"> NodePort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edit svc kiali -n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#Change Type </w:t>
                      </w:r>
                      <w:r w:rsidR="00FD03A5" w:rsidRPr="00FD03A5">
                        <w:rPr>
                          <w:color w:val="FFFFFF" w:themeColor="background1"/>
                          <w:lang w:eastAsia="ja-JP"/>
                        </w:rPr>
                        <w:t>ClusterIP</w:t>
                      </w:r>
                      <w:r w:rsidR="002E2D80">
                        <w:rPr>
                          <w:color w:val="FFFFFF" w:themeColor="background1"/>
                          <w:lang w:eastAsia="ja-JP"/>
                        </w:rPr>
                        <w:t xml:space="preserve"> </w:t>
                      </w:r>
                      <w:r w:rsidR="002E2D80" w:rsidRPr="002E2D80">
                        <w:rPr>
                          <w:color w:val="FFFFFF" w:themeColor="background1"/>
                          <w:lang w:eastAsia="ja-JP"/>
                        </w:rPr>
                        <w:sym w:font="Wingdings" w:char="F0E0"/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 NodePort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edit svc servicegraph -n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#Change Type </w:t>
                      </w:r>
                      <w:r w:rsidR="00FD03A5" w:rsidRPr="00FD03A5">
                        <w:rPr>
                          <w:color w:val="FFFFFF" w:themeColor="background1"/>
                          <w:lang w:eastAsia="ja-JP"/>
                        </w:rPr>
                        <w:t>ClusterIP</w:t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 </w:t>
                      </w:r>
                      <w:r w:rsidR="002E2D80" w:rsidRPr="002E2D80">
                        <w:rPr>
                          <w:color w:val="FFFFFF" w:themeColor="background1"/>
                          <w:lang w:eastAsia="ja-JP"/>
                        </w:rPr>
                        <w:sym w:font="Wingdings" w:char="F0E0"/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 NodePort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edit svc jaeger-query -n istio-system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#Check your Istio-System Pods &amp; Services to Verify All Istio Enabled Services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get svc -n istio-system</w:t>
                      </w:r>
                    </w:p>
                    <w:p w:rsidR="00FD03A5" w:rsidRDefault="00FD03A5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 Grafana &amp; Prometheus have a Default NodePort Set in the </w:t>
                      </w:r>
                      <w:r w:rsidR="00FD03A5" w:rsidRPr="00FD03A5">
                        <w:rPr>
                          <w:color w:val="FFFFFF" w:themeColor="background1"/>
                          <w:lang w:eastAsia="ja-JP"/>
                        </w:rPr>
                        <w:t>istio-ingressgateway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FD03A5" w:rsidRDefault="00FD03A5" w:rsidP="00FD03A5">
      <w:r>
        <w:t>The default NodePort for Grafana and Prometheus on the Istio-</w:t>
      </w:r>
      <w:r w:rsidR="000D2779">
        <w:t>Ingressgateway</w:t>
      </w:r>
      <w:r>
        <w:t xml:space="preserve"> Service</w:t>
      </w:r>
    </w:p>
    <w:p w:rsidR="00FD03A5" w:rsidRDefault="00FD03A5" w:rsidP="00FD03A5">
      <w:r w:rsidRPr="00FD03A5">
        <w:rPr>
          <w:noProof/>
          <w:lang w:eastAsia="en-US"/>
        </w:rPr>
        <w:drawing>
          <wp:inline distT="0" distB="0" distL="0" distR="0" wp14:anchorId="24ECD1F3" wp14:editId="2C3F2DF9">
            <wp:extent cx="5943600" cy="248348"/>
            <wp:effectExtent l="0" t="0" r="0" b="0"/>
            <wp:docPr id="22" name="Picture 22" descr="C:\Users\jogasa8.USWIN\Documents\Sarat\Grafana-Prometheus-Nod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gasa8.USWIN\Documents\Sarat\Grafana-Prometheus-Nod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5" w:rsidRDefault="00FD03A5" w:rsidP="006F06B9"/>
    <w:p w:rsidR="006F06B9" w:rsidRDefault="006F06B9" w:rsidP="006F06B9">
      <w:r>
        <w:t>### This Completes the Installation of Istio ####</w:t>
      </w:r>
    </w:p>
    <w:p w:rsidR="00FD03A5" w:rsidRDefault="00FD03A5">
      <w:pPr>
        <w:rPr>
          <w:sz w:val="56"/>
          <w:lang w:eastAsia="en-US"/>
        </w:rPr>
      </w:pPr>
    </w:p>
    <w:p w:rsidR="00D05F6E" w:rsidRDefault="00FD03A5" w:rsidP="00D05F6E">
      <w:pPr>
        <w:pStyle w:val="NoSpacing"/>
        <w:rPr>
          <w:caps/>
          <w:color w:val="FFFFFF" w:themeColor="background1"/>
        </w:rPr>
      </w:pPr>
      <w:r w:rsidRPr="00D05F6E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72576" behindDoc="0" locked="0" layoutInCell="1" allowOverlap="1">
                <wp:simplePos x="0" y="0"/>
                <wp:positionH relativeFrom="margin">
                  <wp:posOffset>-44088</wp:posOffset>
                </wp:positionH>
                <wp:positionV relativeFrom="margin">
                  <wp:posOffset>709088</wp:posOffset>
                </wp:positionV>
                <wp:extent cx="5946140" cy="1131570"/>
                <wp:effectExtent l="0" t="0" r="0" b="0"/>
                <wp:wrapTopAndBottom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40" cy="11315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>############ Istio Uninstall Steps ################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FFFFFF" w:themeColor="background1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#Terminate all the resources using the </w:t>
                            </w:r>
                            <w:r w:rsidR="00FD03A5">
                              <w:rPr>
                                <w:color w:val="FFFFFF" w:themeColor="background1"/>
                                <w:lang w:eastAsia="ja-JP"/>
                              </w:rPr>
                              <w:t>YAML</w:t>
                            </w:r>
                            <w:r w:rsidRPr="00FD03A5">
                              <w:rPr>
                                <w:color w:val="FFFFFF" w:themeColor="background1"/>
                                <w:lang w:eastAsia="ja-JP"/>
                              </w:rPr>
                              <w:t xml:space="preserve"> used to install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olor w:val="27CED7" w:themeColor="accent3"/>
                                <w:lang w:eastAsia="ja-JP"/>
                              </w:rPr>
                            </w:pPr>
                            <w:r w:rsidRPr="00FD03A5">
                              <w:rPr>
                                <w:color w:val="27CED7" w:themeColor="accent3"/>
                                <w:lang w:eastAsia="ja-JP"/>
                              </w:rPr>
                              <w:t>kubectl delete -f $HOME/istio.yaml</w:t>
                            </w:r>
                          </w:p>
                          <w:p w:rsidR="00D05F6E" w:rsidRPr="00FD03A5" w:rsidRDefault="00D05F6E" w:rsidP="00FD03A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  <w:p w:rsidR="00D05F6E" w:rsidRPr="00FD03A5" w:rsidRDefault="00D05F6E">
                            <w:pPr>
                              <w:pStyle w:val="NoSpacing"/>
                              <w:ind w:left="360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8" style="position:absolute;margin-left:-3.45pt;margin-top:55.85pt;width:468.2pt;height:89.1pt;z-index:25167257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" fillcolor="black [3213]" stroked="f" strokeweight="1pt">
                <v:textbox inset="18pt,18pt,18pt,18pt">
                  <w:txbxContent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>############ Istio Uninstall Steps ################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FFFFFF" w:themeColor="background1"/>
                          <w:lang w:eastAsia="ja-JP"/>
                        </w:rPr>
                      </w:pP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#Terminate all the resources using the </w:t>
                      </w:r>
                      <w:r w:rsidR="00FD03A5">
                        <w:rPr>
                          <w:color w:val="FFFFFF" w:themeColor="background1"/>
                          <w:lang w:eastAsia="ja-JP"/>
                        </w:rPr>
                        <w:t>YAML</w:t>
                      </w:r>
                      <w:r w:rsidRPr="00FD03A5">
                        <w:rPr>
                          <w:color w:val="FFFFFF" w:themeColor="background1"/>
                          <w:lang w:eastAsia="ja-JP"/>
                        </w:rPr>
                        <w:t xml:space="preserve"> used to install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olor w:val="27CED7" w:themeColor="accent3"/>
                          <w:lang w:eastAsia="ja-JP"/>
                        </w:rPr>
                      </w:pPr>
                      <w:r w:rsidRPr="00FD03A5">
                        <w:rPr>
                          <w:color w:val="27CED7" w:themeColor="accent3"/>
                          <w:lang w:eastAsia="ja-JP"/>
                        </w:rPr>
                        <w:t>kubectl delete -f $HOME/istio.yaml</w:t>
                      </w:r>
                    </w:p>
                    <w:p w:rsidR="00D05F6E" w:rsidRPr="00FD03A5" w:rsidRDefault="00D05F6E" w:rsidP="00FD03A5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  <w:p w:rsidR="00D05F6E" w:rsidRPr="00FD03A5" w:rsidRDefault="00D05F6E">
                      <w:pPr>
                        <w:pStyle w:val="NoSpacing"/>
                        <w:ind w:left="360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D05F6E">
        <w:rPr>
          <w:sz w:val="56"/>
        </w:rPr>
        <w:t>Uni</w:t>
      </w:r>
      <w:r w:rsidR="00D05F6E" w:rsidRPr="00D05F6E">
        <w:rPr>
          <w:sz w:val="56"/>
        </w:rPr>
        <w:t xml:space="preserve">nstall </w:t>
      </w:r>
      <w:r w:rsidR="00D05F6E">
        <w:rPr>
          <w:sz w:val="56"/>
        </w:rPr>
        <w:t>Istio Setup</w:t>
      </w:r>
    </w:p>
    <w:p w:rsidR="00D05F6E" w:rsidRDefault="00D05F6E" w:rsidP="00D05F6E">
      <w:pPr>
        <w:pStyle w:val="NoSpacing"/>
        <w:ind w:left="360"/>
        <w:rPr>
          <w:caps/>
          <w:color w:val="FFFFFF" w:themeColor="background1"/>
        </w:rPr>
      </w:pPr>
    </w:p>
    <w:p w:rsidR="00D05F6E" w:rsidRDefault="00D05F6E" w:rsidP="00D05F6E"/>
    <w:p w:rsidR="00FD03A5" w:rsidRDefault="00FD03A5" w:rsidP="00D05F6E"/>
    <w:p w:rsidR="00FD03A5" w:rsidRPr="00D05F6E" w:rsidRDefault="00FD03A5" w:rsidP="00D05F6E"/>
    <w:sectPr w:rsidR="00FD03A5" w:rsidRPr="00D05F6E" w:rsidSect="000A0F9B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3B5" w:rsidRDefault="00AF53B5">
      <w:pPr>
        <w:spacing w:after="0" w:line="240" w:lineRule="auto"/>
      </w:pPr>
      <w:r>
        <w:separator/>
      </w:r>
    </w:p>
  </w:endnote>
  <w:endnote w:type="continuationSeparator" w:id="0">
    <w:p w:rsidR="00AF53B5" w:rsidRDefault="00AF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591F" w:rsidRDefault="000A0F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4F54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3B5" w:rsidRDefault="00AF53B5">
      <w:pPr>
        <w:spacing w:after="0" w:line="240" w:lineRule="auto"/>
      </w:pPr>
      <w:r>
        <w:separator/>
      </w:r>
    </w:p>
  </w:footnote>
  <w:footnote w:type="continuationSeparator" w:id="0">
    <w:p w:rsidR="00AF53B5" w:rsidRDefault="00AF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A423D8C"/>
    <w:multiLevelType w:val="hybridMultilevel"/>
    <w:tmpl w:val="3C340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2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391447F"/>
    <w:multiLevelType w:val="hybridMultilevel"/>
    <w:tmpl w:val="131A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5"/>
  </w:num>
  <w:num w:numId="14">
    <w:abstractNumId w:val="14"/>
  </w:num>
  <w:num w:numId="15">
    <w:abstractNumId w:val="17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434"/>
    <w:rsid w:val="00057E04"/>
    <w:rsid w:val="000812A4"/>
    <w:rsid w:val="000A0F9B"/>
    <w:rsid w:val="000D2779"/>
    <w:rsid w:val="00123E1E"/>
    <w:rsid w:val="0013591F"/>
    <w:rsid w:val="00154DBC"/>
    <w:rsid w:val="00216BF8"/>
    <w:rsid w:val="0024640E"/>
    <w:rsid w:val="00255434"/>
    <w:rsid w:val="002A4F54"/>
    <w:rsid w:val="002C1B16"/>
    <w:rsid w:val="002E2D80"/>
    <w:rsid w:val="003E6C29"/>
    <w:rsid w:val="004B2111"/>
    <w:rsid w:val="00516332"/>
    <w:rsid w:val="006F06B9"/>
    <w:rsid w:val="00771F16"/>
    <w:rsid w:val="0078294C"/>
    <w:rsid w:val="008B6008"/>
    <w:rsid w:val="00971316"/>
    <w:rsid w:val="00971DEC"/>
    <w:rsid w:val="0099470B"/>
    <w:rsid w:val="00A97C0A"/>
    <w:rsid w:val="00AD2EDB"/>
    <w:rsid w:val="00AF53B5"/>
    <w:rsid w:val="00B0161E"/>
    <w:rsid w:val="00B64B70"/>
    <w:rsid w:val="00B66857"/>
    <w:rsid w:val="00BA3B94"/>
    <w:rsid w:val="00BE25C1"/>
    <w:rsid w:val="00BF2564"/>
    <w:rsid w:val="00C07BE9"/>
    <w:rsid w:val="00C82881"/>
    <w:rsid w:val="00D05F6E"/>
    <w:rsid w:val="00D72BC1"/>
    <w:rsid w:val="00E25522"/>
    <w:rsid w:val="00F9577D"/>
    <w:rsid w:val="00FD03A5"/>
    <w:rsid w:val="00FD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CC483E-AEFB-4A04-91B7-DB69BA9E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ListParagraph">
    <w:name w:val="List Paragraph"/>
    <w:basedOn w:val="Normal"/>
    <w:uiPriority w:val="34"/>
    <w:unhideWhenUsed/>
    <w:qFormat/>
    <w:rsid w:val="0025543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05F6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5F6E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5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81744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532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4815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6421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gasa8.USWIN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ADCB4-F8BF-4AE1-ABF9-9C5949B17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516</TotalTime>
  <Pages>13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Jogavajjala, Sarat</dc:creator>
  <cp:keywords/>
  <dc:description/>
  <cp:lastModifiedBy>Jogavajjala, Sarat</cp:lastModifiedBy>
  <cp:revision>9</cp:revision>
  <dcterms:created xsi:type="dcterms:W3CDTF">2019-01-07T15:38:00Z</dcterms:created>
  <dcterms:modified xsi:type="dcterms:W3CDTF">2019-01-08T17:44:00Z</dcterms:modified>
</cp:coreProperties>
</file>